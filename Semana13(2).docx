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205DDB2A" w:rsidR="00E227A8" w:rsidRPr="00A2747D" w:rsidRDefault="72B68052" w:rsidP="72B68052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00A2747D">
        <w:rPr>
          <w:rFonts w:ascii="Poppins" w:hAnsi="Poppins" w:cs="Poppins"/>
        </w:rPr>
        <w:t xml:space="preserve">Roteiro de </w:t>
      </w:r>
      <w:r w:rsidR="005221C3" w:rsidRPr="00A2747D">
        <w:rPr>
          <w:rFonts w:ascii="Poppins" w:hAnsi="Poppins" w:cs="Poppins"/>
        </w:rPr>
        <w:t>Atividade Prática</w:t>
      </w:r>
    </w:p>
    <w:p w14:paraId="4CF5E947" w14:textId="77777777" w:rsidR="00814E58" w:rsidRPr="00A2747D" w:rsidRDefault="00814E58" w:rsidP="00814E58">
      <w:pPr>
        <w:rPr>
          <w:rFonts w:ascii="Poppins" w:hAnsi="Poppins" w:cs="Poppins"/>
        </w:rPr>
      </w:pPr>
    </w:p>
    <w:p w14:paraId="1E2DB89F" w14:textId="77777777" w:rsidR="00734314" w:rsidRDefault="00E227A8" w:rsidP="00E227A8">
      <w:pPr>
        <w:pStyle w:val="Ttulo9"/>
        <w:spacing w:line="288" w:lineRule="auto"/>
        <w:ind w:left="425" w:hanging="425"/>
        <w:jc w:val="left"/>
        <w:rPr>
          <w:rFonts w:ascii="Poppins" w:hAnsi="Poppins" w:cs="Poppins"/>
          <w:b w:val="0"/>
          <w:sz w:val="24"/>
          <w:szCs w:val="16"/>
          <w:u w:val="none"/>
        </w:rPr>
      </w:pPr>
      <w:r w:rsidRPr="00A2747D">
        <w:rPr>
          <w:rFonts w:ascii="Poppins" w:hAnsi="Poppins" w:cs="Poppins"/>
          <w:b w:val="0"/>
          <w:sz w:val="24"/>
          <w:szCs w:val="16"/>
          <w:u w:val="none"/>
        </w:rPr>
        <w:t>Nome</w:t>
      </w:r>
      <w:r w:rsidR="00734314">
        <w:rPr>
          <w:rFonts w:ascii="Poppins" w:hAnsi="Poppins" w:cs="Poppins"/>
          <w:b w:val="0"/>
          <w:sz w:val="24"/>
          <w:szCs w:val="16"/>
          <w:u w:val="none"/>
        </w:rPr>
        <w:t>: Gabriel Diamantino</w:t>
      </w:r>
    </w:p>
    <w:p w14:paraId="3859BC60" w14:textId="40C8B0C6" w:rsidR="00E227A8" w:rsidRPr="00A2747D" w:rsidRDefault="00E227A8" w:rsidP="00734314">
      <w:pPr>
        <w:pStyle w:val="Ttulo9"/>
        <w:spacing w:line="288" w:lineRule="auto"/>
        <w:jc w:val="left"/>
        <w:rPr>
          <w:rFonts w:ascii="Poppins" w:hAnsi="Poppins" w:cs="Poppins"/>
          <w:b w:val="0"/>
          <w:sz w:val="24"/>
          <w:szCs w:val="16"/>
        </w:rPr>
      </w:pPr>
      <w:r w:rsidRPr="00A2747D">
        <w:rPr>
          <w:rFonts w:ascii="Poppins" w:hAnsi="Poppins" w:cs="Poppins"/>
          <w:b w:val="0"/>
          <w:sz w:val="24"/>
          <w:szCs w:val="16"/>
          <w:u w:val="none"/>
        </w:rPr>
        <w:t>Turma</w:t>
      </w:r>
      <w:r w:rsidR="00734314">
        <w:rPr>
          <w:rFonts w:ascii="Poppins" w:hAnsi="Poppins" w:cs="Poppins"/>
          <w:b w:val="0"/>
          <w:sz w:val="24"/>
          <w:szCs w:val="16"/>
          <w:u w:val="none"/>
        </w:rPr>
        <w:t>: 3A</w:t>
      </w:r>
    </w:p>
    <w:p w14:paraId="5C069FF9" w14:textId="77777777" w:rsidR="00F77613" w:rsidRPr="003E5956" w:rsidRDefault="00F77613" w:rsidP="00F77613">
      <w:pPr>
        <w:spacing w:line="288" w:lineRule="auto"/>
        <w:jc w:val="both"/>
        <w:rPr>
          <w:rFonts w:ascii="Poppins" w:hAnsi="Poppins" w:cs="Poppins"/>
          <w:b/>
          <w:bCs/>
          <w:sz w:val="32"/>
          <w:szCs w:val="32"/>
        </w:rPr>
      </w:pPr>
    </w:p>
    <w:p w14:paraId="3625D722" w14:textId="0E35FEC3" w:rsidR="00F77613" w:rsidRPr="003E5956" w:rsidRDefault="00F77613" w:rsidP="0050063E">
      <w:pPr>
        <w:spacing w:line="288" w:lineRule="auto"/>
        <w:rPr>
          <w:rFonts w:ascii="Poppins" w:hAnsi="Poppins" w:cs="Poppins"/>
          <w:sz w:val="32"/>
          <w:szCs w:val="32"/>
        </w:rPr>
      </w:pPr>
      <w:r w:rsidRPr="003E5956">
        <w:rPr>
          <w:rFonts w:ascii="Poppins" w:hAnsi="Poppins" w:cs="Poppins"/>
          <w:b/>
          <w:bCs/>
          <w:sz w:val="32"/>
          <w:szCs w:val="32"/>
        </w:rPr>
        <w:t>Título:</w:t>
      </w:r>
      <w:r w:rsidRPr="003E5956">
        <w:rPr>
          <w:rFonts w:ascii="Poppins" w:hAnsi="Poppins" w:cs="Poppins"/>
          <w:sz w:val="32"/>
          <w:szCs w:val="32"/>
        </w:rPr>
        <w:t xml:space="preserve"> </w:t>
      </w:r>
      <w:r w:rsidR="00E261C0" w:rsidRPr="003E5956">
        <w:rPr>
          <w:rFonts w:ascii="Poppins" w:hAnsi="Poppins" w:cs="Poppins"/>
          <w:sz w:val="32"/>
          <w:szCs w:val="32"/>
        </w:rPr>
        <w:t xml:space="preserve">O </w:t>
      </w:r>
      <w:r w:rsidR="00343522">
        <w:rPr>
          <w:rFonts w:ascii="Poppins" w:hAnsi="Poppins" w:cs="Poppins"/>
          <w:sz w:val="32"/>
          <w:szCs w:val="32"/>
        </w:rPr>
        <w:t>m</w:t>
      </w:r>
      <w:r w:rsidR="00E261C0" w:rsidRPr="003E5956">
        <w:rPr>
          <w:rFonts w:ascii="Poppins" w:hAnsi="Poppins" w:cs="Poppins"/>
          <w:sz w:val="32"/>
          <w:szCs w:val="32"/>
        </w:rPr>
        <w:t xml:space="preserve">ensageiro do </w:t>
      </w:r>
      <w:r w:rsidR="00343522">
        <w:rPr>
          <w:rFonts w:ascii="Poppins" w:hAnsi="Poppins" w:cs="Poppins"/>
          <w:sz w:val="32"/>
          <w:szCs w:val="32"/>
        </w:rPr>
        <w:t>p</w:t>
      </w:r>
      <w:r w:rsidR="00E261C0" w:rsidRPr="003E5956">
        <w:rPr>
          <w:rFonts w:ascii="Poppins" w:hAnsi="Poppins" w:cs="Poppins"/>
          <w:sz w:val="32"/>
          <w:szCs w:val="32"/>
        </w:rPr>
        <w:t>ipeline</w:t>
      </w:r>
    </w:p>
    <w:p w14:paraId="5AC955A6" w14:textId="77777777" w:rsidR="00CC0575" w:rsidRPr="00A2747D" w:rsidRDefault="00CC0575" w:rsidP="0050063E">
      <w:pPr>
        <w:spacing w:line="288" w:lineRule="auto"/>
        <w:rPr>
          <w:rFonts w:ascii="Poppins" w:hAnsi="Poppins" w:cs="Poppins"/>
          <w:b/>
          <w:bCs/>
        </w:rPr>
      </w:pPr>
    </w:p>
    <w:p w14:paraId="33E6A6A2" w14:textId="32936B65" w:rsidR="003E5956" w:rsidRDefault="006D3873" w:rsidP="0050063E">
      <w:pPr>
        <w:spacing w:line="288" w:lineRule="auto"/>
        <w:rPr>
          <w:rFonts w:ascii="Poppins" w:hAnsi="Poppins" w:cs="Poppins"/>
          <w:b/>
          <w:bCs/>
        </w:rPr>
      </w:pPr>
      <w:r w:rsidRPr="003E5956">
        <w:rPr>
          <w:rFonts w:ascii="Poppins" w:hAnsi="Poppins" w:cs="Poppins"/>
          <w:b/>
          <w:bCs/>
          <w:sz w:val="28"/>
          <w:szCs w:val="28"/>
        </w:rPr>
        <w:t>Objetivo</w:t>
      </w:r>
      <w:r w:rsidRPr="00A2747D">
        <w:rPr>
          <w:rFonts w:ascii="Poppins" w:hAnsi="Poppins" w:cs="Poppins"/>
          <w:b/>
          <w:bCs/>
        </w:rPr>
        <w:t xml:space="preserve"> </w:t>
      </w:r>
    </w:p>
    <w:p w14:paraId="0BE73AB0" w14:textId="0B4D69F6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Aprender a criar um sistema de notificações de status (sucesso/erro) de forma local, simulando um "canal" de alertas sem a necessidade de APIs externas ou ferramentas complexas como o Slack.</w:t>
      </w:r>
    </w:p>
    <w:p w14:paraId="60068AD6" w14:textId="77777777" w:rsidR="003E5956" w:rsidRDefault="003E5956" w:rsidP="0050063E">
      <w:pPr>
        <w:spacing w:line="288" w:lineRule="auto"/>
        <w:rPr>
          <w:rFonts w:ascii="Poppins" w:hAnsi="Poppins" w:cs="Poppins"/>
          <w:b/>
          <w:bCs/>
        </w:rPr>
      </w:pPr>
    </w:p>
    <w:p w14:paraId="58D8AB12" w14:textId="248075D7" w:rsidR="003E5956" w:rsidRPr="009A4E36" w:rsidRDefault="006D3873" w:rsidP="0050063E">
      <w:pPr>
        <w:spacing w:line="288" w:lineRule="auto"/>
        <w:rPr>
          <w:rFonts w:ascii="Poppins" w:hAnsi="Poppins" w:cs="Poppins"/>
          <w:b/>
          <w:bCs/>
          <w:sz w:val="28"/>
          <w:szCs w:val="28"/>
        </w:rPr>
      </w:pPr>
      <w:r w:rsidRPr="009A4E36">
        <w:rPr>
          <w:rFonts w:ascii="Poppins" w:hAnsi="Poppins" w:cs="Poppins"/>
          <w:b/>
          <w:bCs/>
          <w:sz w:val="28"/>
          <w:szCs w:val="28"/>
        </w:rPr>
        <w:t>Ferramenta</w:t>
      </w:r>
    </w:p>
    <w:p w14:paraId="40C332C0" w14:textId="76092B8D" w:rsidR="006D3873" w:rsidRPr="0050063E" w:rsidRDefault="006D3873" w:rsidP="0050063E">
      <w:pPr>
        <w:pStyle w:val="PargrafodaLista"/>
        <w:numPr>
          <w:ilvl w:val="0"/>
          <w:numId w:val="2"/>
        </w:num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VisualG</w:t>
      </w:r>
    </w:p>
    <w:p w14:paraId="7ADF1F62" w14:textId="77777777" w:rsidR="006D3873" w:rsidRPr="00A2747D" w:rsidRDefault="006D3873" w:rsidP="0050063E">
      <w:pPr>
        <w:spacing w:line="288" w:lineRule="auto"/>
        <w:rPr>
          <w:rFonts w:ascii="Poppins" w:hAnsi="Poppins" w:cs="Poppins"/>
        </w:rPr>
      </w:pPr>
    </w:p>
    <w:p w14:paraId="4AD57D35" w14:textId="73E05044" w:rsidR="006D3873" w:rsidRPr="00A2747D" w:rsidRDefault="006D3873" w:rsidP="0050063E">
      <w:pPr>
        <w:spacing w:line="288" w:lineRule="auto"/>
        <w:rPr>
          <w:rFonts w:ascii="Poppins" w:hAnsi="Poppins" w:cs="Poppins"/>
          <w:b/>
          <w:bCs/>
          <w:sz w:val="28"/>
          <w:szCs w:val="28"/>
        </w:rPr>
      </w:pPr>
      <w:r w:rsidRPr="00A2747D">
        <w:rPr>
          <w:rFonts w:ascii="Poppins" w:hAnsi="Poppins" w:cs="Poppins"/>
          <w:b/>
          <w:bCs/>
          <w:sz w:val="28"/>
          <w:szCs w:val="28"/>
        </w:rPr>
        <w:t xml:space="preserve">Parte 1: Criando </w:t>
      </w:r>
      <w:r w:rsidR="009A4E36" w:rsidRPr="00A2747D">
        <w:rPr>
          <w:rFonts w:ascii="Poppins" w:hAnsi="Poppins" w:cs="Poppins"/>
          <w:b/>
          <w:bCs/>
          <w:sz w:val="28"/>
          <w:szCs w:val="28"/>
        </w:rPr>
        <w:t>o nosso "canal" de alertas</w:t>
      </w:r>
    </w:p>
    <w:p w14:paraId="7B3132F7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Nosso "canal" será um procedimento que recebe uma mensagem e a exibe no console com uma formatação especial para indicar se é um alerta de sucesso ou de erro.</w:t>
      </w:r>
    </w:p>
    <w:p w14:paraId="290AA01E" w14:textId="77777777" w:rsidR="009A4E36" w:rsidRPr="0050063E" w:rsidRDefault="009A4E36" w:rsidP="0050063E">
      <w:pPr>
        <w:spacing w:line="288" w:lineRule="auto"/>
        <w:rPr>
          <w:rFonts w:ascii="Poppins Light" w:hAnsi="Poppins Light" w:cs="Poppins Light"/>
        </w:rPr>
      </w:pPr>
    </w:p>
    <w:p w14:paraId="297D3055" w14:textId="72689A13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1. Crie o </w:t>
      </w:r>
      <w:r w:rsidR="009A4E36" w:rsidRPr="0050063E">
        <w:rPr>
          <w:rFonts w:ascii="Poppins Light" w:hAnsi="Poppins Light" w:cs="Poppins Light"/>
        </w:rPr>
        <w:t>p</w:t>
      </w:r>
      <w:r w:rsidRPr="0050063E">
        <w:rPr>
          <w:rFonts w:ascii="Poppins Light" w:hAnsi="Poppins Light" w:cs="Poppins Light"/>
        </w:rPr>
        <w:t>rocedimento enviarAlerta:</w:t>
      </w:r>
    </w:p>
    <w:p w14:paraId="2488F71B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procedimento enviarAlerta(status: caractere, texto: caractere)</w:t>
      </w:r>
    </w:p>
    <w:p w14:paraId="078DE49A" w14:textId="1502F1A6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inicio</w:t>
      </w:r>
    </w:p>
    <w:p w14:paraId="165B0C14" w14:textId="6987ACF4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fimprocedimento</w:t>
      </w:r>
    </w:p>
    <w:p w14:paraId="072921A5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  <w:b/>
          <w:bCs/>
        </w:rPr>
      </w:pPr>
    </w:p>
    <w:p w14:paraId="0504F429" w14:textId="487B3CF5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Es</w:t>
      </w:r>
      <w:r w:rsidR="00511E2A">
        <w:rPr>
          <w:rFonts w:ascii="Poppins Light" w:hAnsi="Poppins Light" w:cs="Poppins Light"/>
        </w:rPr>
        <w:t>s</w:t>
      </w:r>
      <w:r w:rsidRPr="0050063E">
        <w:rPr>
          <w:rFonts w:ascii="Poppins Light" w:hAnsi="Poppins Light" w:cs="Poppins Light"/>
        </w:rPr>
        <w:t>e procedimento receberá dois "ingredientes" (parâmetros): o status da mensagem (se é "sucesso" ou "erro") e o texto da mensagem em si.</w:t>
      </w:r>
    </w:p>
    <w:p w14:paraId="181140AC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</w:p>
    <w:p w14:paraId="18EE6F73" w14:textId="32B60F75" w:rsidR="006D3873" w:rsidRPr="0050063E" w:rsidRDefault="009A4E36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lastRenderedPageBreak/>
        <w:t xml:space="preserve">2. </w:t>
      </w:r>
      <w:r w:rsidR="006D3873" w:rsidRPr="0050063E">
        <w:rPr>
          <w:rFonts w:ascii="Poppins Light" w:hAnsi="Poppins Light" w:cs="Poppins Light"/>
        </w:rPr>
        <w:t xml:space="preserve">Adicione </w:t>
      </w:r>
      <w:r w:rsidRPr="0050063E">
        <w:rPr>
          <w:rFonts w:ascii="Poppins Light" w:hAnsi="Poppins Light" w:cs="Poppins Light"/>
        </w:rPr>
        <w:t>a lógica de formatação</w:t>
      </w:r>
      <w:r w:rsidR="006D3873" w:rsidRPr="0050063E">
        <w:rPr>
          <w:rFonts w:ascii="Poppins Light" w:hAnsi="Poppins Light" w:cs="Poppins Light"/>
        </w:rPr>
        <w:t>:</w:t>
      </w:r>
    </w:p>
    <w:p w14:paraId="6A79930A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procedimento enviarAlerta(status: caractere, texto: caractere)</w:t>
      </w:r>
    </w:p>
    <w:p w14:paraId="550AC544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inicio</w:t>
      </w:r>
    </w:p>
    <w:p w14:paraId="193EAB5B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se (status = "sucesso") entao</w:t>
      </w:r>
    </w:p>
    <w:p w14:paraId="144079E2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    escreval("</w:t>
      </w:r>
      <w:r w:rsidRPr="0050063E">
        <w:rPr>
          <w:rFonts w:ascii="Segoe UI Emoji" w:hAnsi="Segoe UI Emoji" w:cs="Segoe UI Emoji"/>
        </w:rPr>
        <w:t>✅</w:t>
      </w:r>
      <w:r w:rsidRPr="0050063E">
        <w:rPr>
          <w:rFonts w:ascii="Poppins Light" w:hAnsi="Poppins Light" w:cs="Poppins Light"/>
        </w:rPr>
        <w:t xml:space="preserve"> --- ALERTA DE SUCESSO ---")</w:t>
      </w:r>
    </w:p>
    <w:p w14:paraId="089092F2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    escreval("   Mensagem: ", texto)</w:t>
      </w:r>
    </w:p>
    <w:p w14:paraId="2D61F81A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    escreval("---------------------------")</w:t>
      </w:r>
    </w:p>
    <w:p w14:paraId="2277BB0A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senao</w:t>
      </w:r>
    </w:p>
    <w:p w14:paraId="664F2DF2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    escreval("</w:t>
      </w:r>
      <w:r w:rsidRPr="0050063E">
        <w:rPr>
          <w:rFonts w:ascii="Segoe UI Emoji" w:hAnsi="Segoe UI Emoji" w:cs="Segoe UI Emoji"/>
        </w:rPr>
        <w:t>❌</w:t>
      </w:r>
      <w:r w:rsidRPr="0050063E">
        <w:rPr>
          <w:rFonts w:ascii="Poppins Light" w:hAnsi="Poppins Light" w:cs="Poppins Light"/>
        </w:rPr>
        <w:t xml:space="preserve"> --- ALERTA DE ERRO ---")</w:t>
      </w:r>
    </w:p>
    <w:p w14:paraId="06A2896A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    escreval("   Mensagem: ", texto)</w:t>
      </w:r>
    </w:p>
    <w:p w14:paraId="247E5B96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    escreval("-----------------------")</w:t>
      </w:r>
    </w:p>
    <w:p w14:paraId="1E8C4630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fimse</w:t>
      </w:r>
    </w:p>
    <w:p w14:paraId="1176B253" w14:textId="066D57DD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fimprocedimento</w:t>
      </w:r>
    </w:p>
    <w:p w14:paraId="749EB562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</w:p>
    <w:p w14:paraId="53A8AC17" w14:textId="32BE685A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Dentro do procedimento, vamos usar um </w:t>
      </w:r>
      <w:r w:rsidRPr="00511E2A">
        <w:rPr>
          <w:rFonts w:ascii="Poppins Light" w:hAnsi="Poppins Light" w:cs="Poppins Light"/>
          <w:b/>
          <w:bCs/>
        </w:rPr>
        <w:t>se</w:t>
      </w:r>
      <w:r w:rsidRPr="0050063E">
        <w:rPr>
          <w:rFonts w:ascii="Poppins Light" w:hAnsi="Poppins Light" w:cs="Poppins Light"/>
        </w:rPr>
        <w:t xml:space="preserve"> para verificar o status. Se for "sucesso", exibiremos a mensagem com um emoji de </w:t>
      </w:r>
      <w:r w:rsidRPr="0050063E">
        <w:rPr>
          <w:rFonts w:ascii="Segoe UI Emoji" w:hAnsi="Segoe UI Emoji" w:cs="Segoe UI Emoji"/>
        </w:rPr>
        <w:t>✅</w:t>
      </w:r>
      <w:r w:rsidRPr="0050063E">
        <w:rPr>
          <w:rFonts w:ascii="Poppins Light" w:hAnsi="Poppins Light" w:cs="Poppins Light"/>
        </w:rPr>
        <w:t xml:space="preserve"> e uma borda verde. Se for "erro", usaremos </w:t>
      </w:r>
      <w:r w:rsidRPr="0050063E">
        <w:rPr>
          <w:rFonts w:ascii="Segoe UI Emoji" w:hAnsi="Segoe UI Emoji" w:cs="Segoe UI Emoji"/>
        </w:rPr>
        <w:t>❌</w:t>
      </w:r>
      <w:r w:rsidRPr="0050063E">
        <w:rPr>
          <w:rFonts w:ascii="Poppins Light" w:hAnsi="Poppins Light" w:cs="Poppins Light"/>
        </w:rPr>
        <w:t xml:space="preserve"> e uma borda vermelha.</w:t>
      </w:r>
    </w:p>
    <w:p w14:paraId="7639C203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</w:p>
    <w:p w14:paraId="3748D1BE" w14:textId="7D3297F1" w:rsidR="006D3873" w:rsidRPr="0050063E" w:rsidRDefault="006D3873" w:rsidP="0050063E">
      <w:pPr>
        <w:spacing w:line="288" w:lineRule="auto"/>
        <w:rPr>
          <w:rFonts w:ascii="Poppins Light" w:hAnsi="Poppins Light" w:cs="Poppins Light"/>
          <w:b/>
          <w:bCs/>
          <w:sz w:val="28"/>
          <w:szCs w:val="28"/>
        </w:rPr>
      </w:pPr>
      <w:r w:rsidRPr="0050063E">
        <w:rPr>
          <w:rFonts w:ascii="Poppins Light" w:hAnsi="Poppins Light" w:cs="Poppins Light"/>
          <w:b/>
          <w:bCs/>
          <w:sz w:val="28"/>
          <w:szCs w:val="28"/>
        </w:rPr>
        <w:t xml:space="preserve">Parte 2: Simulando o </w:t>
      </w:r>
      <w:r w:rsidR="00343522">
        <w:rPr>
          <w:rFonts w:ascii="Poppins Light" w:hAnsi="Poppins Light" w:cs="Poppins Light"/>
          <w:b/>
          <w:bCs/>
          <w:sz w:val="28"/>
          <w:szCs w:val="28"/>
        </w:rPr>
        <w:t>p</w:t>
      </w:r>
      <w:r w:rsidR="00343522" w:rsidRPr="0050063E">
        <w:rPr>
          <w:rFonts w:ascii="Poppins Light" w:hAnsi="Poppins Light" w:cs="Poppins Light"/>
          <w:b/>
          <w:bCs/>
          <w:sz w:val="28"/>
          <w:szCs w:val="28"/>
        </w:rPr>
        <w:t xml:space="preserve">rocesso </w:t>
      </w:r>
      <w:r w:rsidRPr="0050063E">
        <w:rPr>
          <w:rFonts w:ascii="Poppins Light" w:hAnsi="Poppins Light" w:cs="Poppins Light"/>
          <w:b/>
          <w:bCs/>
          <w:sz w:val="28"/>
          <w:szCs w:val="28"/>
        </w:rPr>
        <w:t xml:space="preserve">de </w:t>
      </w:r>
      <w:r w:rsidR="00343522">
        <w:rPr>
          <w:rFonts w:ascii="Poppins Light" w:hAnsi="Poppins Light" w:cs="Poppins Light"/>
          <w:b/>
          <w:bCs/>
          <w:sz w:val="28"/>
          <w:szCs w:val="28"/>
        </w:rPr>
        <w:t>b</w:t>
      </w:r>
      <w:r w:rsidR="00343522" w:rsidRPr="0050063E">
        <w:rPr>
          <w:rFonts w:ascii="Poppins Light" w:hAnsi="Poppins Light" w:cs="Poppins Light"/>
          <w:b/>
          <w:bCs/>
          <w:sz w:val="28"/>
          <w:szCs w:val="28"/>
        </w:rPr>
        <w:t>uild</w:t>
      </w:r>
    </w:p>
    <w:p w14:paraId="7FA347CD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Agora, vamos criar uma função que simula a execução de um build. Ela retornará verdadeiro se o build for um sucesso e falso se falhar.</w:t>
      </w:r>
    </w:p>
    <w:p w14:paraId="36068540" w14:textId="18FBFBFA" w:rsidR="006D3873" w:rsidRPr="00511E2A" w:rsidRDefault="006D3873" w:rsidP="00511E2A">
      <w:pPr>
        <w:pStyle w:val="PargrafodaLista"/>
        <w:numPr>
          <w:ilvl w:val="0"/>
          <w:numId w:val="4"/>
        </w:numPr>
        <w:spacing w:line="288" w:lineRule="auto"/>
        <w:rPr>
          <w:rFonts w:ascii="Poppins Light" w:hAnsi="Poppins Light" w:cs="Poppins Light"/>
        </w:rPr>
      </w:pPr>
      <w:r w:rsidRPr="00511E2A">
        <w:rPr>
          <w:rFonts w:ascii="Poppins Light" w:hAnsi="Poppins Light" w:cs="Poppins Light"/>
        </w:rPr>
        <w:t xml:space="preserve">Crie a </w:t>
      </w:r>
      <w:r w:rsidR="009A4E36" w:rsidRPr="00511E2A">
        <w:rPr>
          <w:rFonts w:ascii="Poppins Light" w:hAnsi="Poppins Light" w:cs="Poppins Light"/>
        </w:rPr>
        <w:t>f</w:t>
      </w:r>
      <w:r w:rsidRPr="00511E2A">
        <w:rPr>
          <w:rFonts w:ascii="Poppins Light" w:hAnsi="Poppins Light" w:cs="Poppins Light"/>
        </w:rPr>
        <w:t>unção executarBuild:</w:t>
      </w:r>
    </w:p>
    <w:p w14:paraId="000AE0C1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</w:p>
    <w:p w14:paraId="14E62A3B" w14:textId="21ACDF9A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funcao executarBuild() : logico</w:t>
      </w:r>
    </w:p>
    <w:p w14:paraId="5CEEE5DC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var</w:t>
      </w:r>
    </w:p>
    <w:p w14:paraId="53F50D40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resultado: inteiro</w:t>
      </w:r>
    </w:p>
    <w:p w14:paraId="7B0A3267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inicio</w:t>
      </w:r>
    </w:p>
    <w:p w14:paraId="1C937DE0" w14:textId="4FF4F7B0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resultado &lt;- randi(2) // Gera 1 (sucesso) ou 2 (falha)</w:t>
      </w:r>
    </w:p>
    <w:p w14:paraId="6150AC6D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se (resultado = 1) entao</w:t>
      </w:r>
    </w:p>
    <w:p w14:paraId="6EF3B852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lastRenderedPageBreak/>
        <w:t xml:space="preserve">        retorne verdadeiro</w:t>
      </w:r>
    </w:p>
    <w:p w14:paraId="16F3231E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senao</w:t>
      </w:r>
    </w:p>
    <w:p w14:paraId="0896FD02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    retorne falso</w:t>
      </w:r>
    </w:p>
    <w:p w14:paraId="2374F7AA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fimse</w:t>
      </w:r>
    </w:p>
    <w:p w14:paraId="216141DC" w14:textId="594E089A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fimfuncao</w:t>
      </w:r>
    </w:p>
    <w:p w14:paraId="564A7B17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</w:p>
    <w:p w14:paraId="65B4AE4B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Para simular a aleatoriedade de um build, usaremos a função randi(2). Se ela retornar 1, será sucesso. Se retornar 2, será falha.</w:t>
      </w:r>
    </w:p>
    <w:p w14:paraId="663FF3E0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  <w:b/>
          <w:bCs/>
        </w:rPr>
      </w:pPr>
    </w:p>
    <w:p w14:paraId="5F8F6C41" w14:textId="2AE12BDF" w:rsidR="006D3873" w:rsidRPr="0050063E" w:rsidRDefault="006D3873" w:rsidP="0050063E">
      <w:pPr>
        <w:spacing w:line="288" w:lineRule="auto"/>
        <w:rPr>
          <w:rFonts w:ascii="Poppins Light" w:hAnsi="Poppins Light" w:cs="Poppins Light"/>
          <w:b/>
          <w:bCs/>
          <w:sz w:val="28"/>
          <w:szCs w:val="28"/>
        </w:rPr>
      </w:pPr>
      <w:r w:rsidRPr="0050063E">
        <w:rPr>
          <w:rFonts w:ascii="Poppins Light" w:hAnsi="Poppins Light" w:cs="Poppins Light"/>
          <w:b/>
          <w:bCs/>
          <w:sz w:val="28"/>
          <w:szCs w:val="28"/>
        </w:rPr>
        <w:t xml:space="preserve">Parte 3: Conectando </w:t>
      </w:r>
      <w:r w:rsidR="00343522">
        <w:rPr>
          <w:rFonts w:ascii="Poppins Light" w:hAnsi="Poppins Light" w:cs="Poppins Light"/>
          <w:b/>
          <w:bCs/>
          <w:sz w:val="28"/>
          <w:szCs w:val="28"/>
        </w:rPr>
        <w:t>t</w:t>
      </w:r>
      <w:r w:rsidR="00343522" w:rsidRPr="0050063E">
        <w:rPr>
          <w:rFonts w:ascii="Poppins Light" w:hAnsi="Poppins Light" w:cs="Poppins Light"/>
          <w:b/>
          <w:bCs/>
          <w:sz w:val="28"/>
          <w:szCs w:val="28"/>
        </w:rPr>
        <w:t xml:space="preserve">udo </w:t>
      </w:r>
      <w:r w:rsidRPr="0050063E">
        <w:rPr>
          <w:rFonts w:ascii="Poppins Light" w:hAnsi="Poppins Light" w:cs="Poppins Light"/>
          <w:b/>
          <w:bCs/>
          <w:sz w:val="28"/>
          <w:szCs w:val="28"/>
        </w:rPr>
        <w:t xml:space="preserve">no </w:t>
      </w:r>
      <w:r w:rsidR="00343522">
        <w:rPr>
          <w:rFonts w:ascii="Poppins Light" w:hAnsi="Poppins Light" w:cs="Poppins Light"/>
          <w:b/>
          <w:bCs/>
          <w:sz w:val="28"/>
          <w:szCs w:val="28"/>
        </w:rPr>
        <w:t>p</w:t>
      </w:r>
      <w:r w:rsidR="00343522" w:rsidRPr="0050063E">
        <w:rPr>
          <w:rFonts w:ascii="Poppins Light" w:hAnsi="Poppins Light" w:cs="Poppins Light"/>
          <w:b/>
          <w:bCs/>
          <w:sz w:val="28"/>
          <w:szCs w:val="28"/>
        </w:rPr>
        <w:t xml:space="preserve">rograma </w:t>
      </w:r>
      <w:r w:rsidR="00343522">
        <w:rPr>
          <w:rFonts w:ascii="Poppins Light" w:hAnsi="Poppins Light" w:cs="Poppins Light"/>
          <w:b/>
          <w:bCs/>
          <w:sz w:val="28"/>
          <w:szCs w:val="28"/>
        </w:rPr>
        <w:t>p</w:t>
      </w:r>
      <w:r w:rsidR="00343522" w:rsidRPr="0050063E">
        <w:rPr>
          <w:rFonts w:ascii="Poppins Light" w:hAnsi="Poppins Light" w:cs="Poppins Light"/>
          <w:b/>
          <w:bCs/>
          <w:sz w:val="28"/>
          <w:szCs w:val="28"/>
        </w:rPr>
        <w:t>rincipal</w:t>
      </w:r>
    </w:p>
    <w:p w14:paraId="2B28B161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</w:p>
    <w:p w14:paraId="1C38E0DE" w14:textId="3E7BB703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No algoritmo principal, vamos chamar nossa função de build e, com base no resultado, usar nosso "canal" de alertas para notificar o status.</w:t>
      </w:r>
    </w:p>
    <w:p w14:paraId="16E2F79A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</w:p>
    <w:p w14:paraId="4D1763AA" w14:textId="1C18EF8D" w:rsidR="006D3873" w:rsidRPr="0050063E" w:rsidRDefault="006D3873" w:rsidP="0050063E">
      <w:pPr>
        <w:pStyle w:val="PargrafodaLista"/>
        <w:numPr>
          <w:ilvl w:val="0"/>
          <w:numId w:val="3"/>
        </w:num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Chame a </w:t>
      </w:r>
      <w:r w:rsidR="00343522">
        <w:rPr>
          <w:rFonts w:ascii="Poppins Light" w:hAnsi="Poppins Light" w:cs="Poppins Light"/>
        </w:rPr>
        <w:t>f</w:t>
      </w:r>
      <w:r w:rsidR="00343522" w:rsidRPr="0050063E">
        <w:rPr>
          <w:rFonts w:ascii="Poppins Light" w:hAnsi="Poppins Light" w:cs="Poppins Light"/>
        </w:rPr>
        <w:t xml:space="preserve">unção </w:t>
      </w:r>
      <w:r w:rsidRPr="0050063E">
        <w:rPr>
          <w:rFonts w:ascii="Poppins Light" w:hAnsi="Poppins Light" w:cs="Poppins Light"/>
        </w:rPr>
        <w:t xml:space="preserve">e </w:t>
      </w:r>
      <w:r w:rsidR="00343522">
        <w:rPr>
          <w:rFonts w:ascii="Poppins Light" w:hAnsi="Poppins Light" w:cs="Poppins Light"/>
        </w:rPr>
        <w:t>v</w:t>
      </w:r>
      <w:r w:rsidR="00343522" w:rsidRPr="0050063E">
        <w:rPr>
          <w:rFonts w:ascii="Poppins Light" w:hAnsi="Poppins Light" w:cs="Poppins Light"/>
        </w:rPr>
        <w:t xml:space="preserve">erifique </w:t>
      </w:r>
      <w:r w:rsidRPr="0050063E">
        <w:rPr>
          <w:rFonts w:ascii="Poppins Light" w:hAnsi="Poppins Light" w:cs="Poppins Light"/>
        </w:rPr>
        <w:t xml:space="preserve">o </w:t>
      </w:r>
      <w:r w:rsidR="00343522">
        <w:rPr>
          <w:rFonts w:ascii="Poppins Light" w:hAnsi="Poppins Light" w:cs="Poppins Light"/>
        </w:rPr>
        <w:t>r</w:t>
      </w:r>
      <w:r w:rsidR="00343522" w:rsidRPr="0050063E">
        <w:rPr>
          <w:rFonts w:ascii="Poppins Light" w:hAnsi="Poppins Light" w:cs="Poppins Light"/>
        </w:rPr>
        <w:t>esultado</w:t>
      </w:r>
      <w:r w:rsidRPr="0050063E">
        <w:rPr>
          <w:rFonts w:ascii="Poppins Light" w:hAnsi="Poppins Light" w:cs="Poppins Light"/>
        </w:rPr>
        <w:t>:</w:t>
      </w:r>
    </w:p>
    <w:p w14:paraId="15574162" w14:textId="1C4186EB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• Crie uma variável para guardar o resultado da função executarBuild.</w:t>
      </w:r>
    </w:p>
    <w:p w14:paraId="4F741129" w14:textId="18E1B326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• Use um </w:t>
      </w:r>
      <w:r w:rsidRPr="00511E2A">
        <w:rPr>
          <w:rFonts w:ascii="Poppins Light" w:hAnsi="Poppins Light" w:cs="Poppins Light"/>
          <w:b/>
          <w:bCs/>
        </w:rPr>
        <w:t>se</w:t>
      </w:r>
      <w:r w:rsidRPr="0050063E">
        <w:rPr>
          <w:rFonts w:ascii="Poppins Light" w:hAnsi="Poppins Light" w:cs="Poppins Light"/>
        </w:rPr>
        <w:t xml:space="preserve"> para verificar se o resultado é verdadeiro ou falso.</w:t>
      </w:r>
    </w:p>
    <w:p w14:paraId="7C3BBBA6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</w:p>
    <w:p w14:paraId="32C33374" w14:textId="03AAB03F" w:rsidR="006D3873" w:rsidRPr="0050063E" w:rsidRDefault="006D3873" w:rsidP="0050063E">
      <w:pPr>
        <w:pStyle w:val="PargrafodaLista"/>
        <w:numPr>
          <w:ilvl w:val="0"/>
          <w:numId w:val="3"/>
        </w:num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Envie os </w:t>
      </w:r>
      <w:r w:rsidR="00343522">
        <w:rPr>
          <w:rFonts w:ascii="Poppins Light" w:hAnsi="Poppins Light" w:cs="Poppins Light"/>
        </w:rPr>
        <w:t>a</w:t>
      </w:r>
      <w:r w:rsidR="00343522" w:rsidRPr="0050063E">
        <w:rPr>
          <w:rFonts w:ascii="Poppins Light" w:hAnsi="Poppins Light" w:cs="Poppins Light"/>
        </w:rPr>
        <w:t>lertas</w:t>
      </w:r>
      <w:r w:rsidRPr="0050063E">
        <w:rPr>
          <w:rFonts w:ascii="Poppins Light" w:hAnsi="Poppins Light" w:cs="Poppins Light"/>
        </w:rPr>
        <w:t>:</w:t>
      </w:r>
    </w:p>
    <w:p w14:paraId="4E8239A6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algoritmo "MensageiroDoPipelineLocal"</w:t>
      </w:r>
    </w:p>
    <w:p w14:paraId="74EA706A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var</w:t>
      </w:r>
    </w:p>
    <w:p w14:paraId="60E78DEA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buildSucesso: logico</w:t>
      </w:r>
    </w:p>
    <w:p w14:paraId="2E3C2A24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inicio</w:t>
      </w:r>
    </w:p>
    <w:p w14:paraId="552982A4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buildSucesso &lt;- executarBuild()</w:t>
      </w:r>
    </w:p>
    <w:p w14:paraId="3485A612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</w:p>
    <w:p w14:paraId="0640C7E0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se (buildSucesso) entao</w:t>
      </w:r>
    </w:p>
    <w:p w14:paraId="7E408CDA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    enviarAlerta("sucesso", "O build da versão 1.2.0 foi concluído.")</w:t>
      </w:r>
    </w:p>
    <w:p w14:paraId="0D68750B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senao</w:t>
      </w:r>
    </w:p>
    <w:p w14:paraId="7B5EE568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    enviarAlerta("erro", "O build falhou no commit 'a3b1c9'.")</w:t>
      </w:r>
    </w:p>
    <w:p w14:paraId="0293D2C0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lastRenderedPageBreak/>
        <w:t xml:space="preserve">    fimse</w:t>
      </w:r>
    </w:p>
    <w:p w14:paraId="5D5AE14B" w14:textId="7C08CEE9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fimalgoritmo</w:t>
      </w:r>
    </w:p>
    <w:p w14:paraId="2E064549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</w:p>
    <w:p w14:paraId="3878B707" w14:textId="5F0E2F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Dentro do </w:t>
      </w:r>
      <w:r w:rsidRPr="00511E2A">
        <w:rPr>
          <w:rFonts w:ascii="Poppins Light" w:hAnsi="Poppins Light" w:cs="Poppins Light"/>
          <w:b/>
          <w:bCs/>
        </w:rPr>
        <w:t>se</w:t>
      </w:r>
      <w:r w:rsidRPr="0050063E">
        <w:rPr>
          <w:rFonts w:ascii="Poppins Light" w:hAnsi="Poppins Light" w:cs="Poppins Light"/>
        </w:rPr>
        <w:t>, chame o procedimento enviarAlerta com o status e a mensagem apropriados.</w:t>
      </w:r>
    </w:p>
    <w:p w14:paraId="1F04953B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</w:p>
    <w:p w14:paraId="3351EACF" w14:textId="6D8986F3" w:rsidR="006D3873" w:rsidRPr="0050063E" w:rsidRDefault="006D3873" w:rsidP="0050063E">
      <w:pPr>
        <w:spacing w:line="288" w:lineRule="auto"/>
        <w:rPr>
          <w:rFonts w:ascii="Poppins Light" w:hAnsi="Poppins Light" w:cs="Poppins Light"/>
          <w:b/>
          <w:bCs/>
          <w:sz w:val="28"/>
          <w:szCs w:val="28"/>
        </w:rPr>
      </w:pPr>
      <w:r w:rsidRPr="0050063E">
        <w:rPr>
          <w:rFonts w:ascii="Poppins Light" w:hAnsi="Poppins Light" w:cs="Poppins Light"/>
          <w:b/>
          <w:bCs/>
          <w:sz w:val="28"/>
          <w:szCs w:val="28"/>
        </w:rPr>
        <w:t xml:space="preserve">Código </w:t>
      </w:r>
      <w:r w:rsidR="00343522">
        <w:rPr>
          <w:rFonts w:ascii="Poppins Light" w:hAnsi="Poppins Light" w:cs="Poppins Light"/>
          <w:b/>
          <w:bCs/>
          <w:sz w:val="28"/>
          <w:szCs w:val="28"/>
        </w:rPr>
        <w:t>f</w:t>
      </w:r>
      <w:r w:rsidR="00343522" w:rsidRPr="0050063E">
        <w:rPr>
          <w:rFonts w:ascii="Poppins Light" w:hAnsi="Poppins Light" w:cs="Poppins Light"/>
          <w:b/>
          <w:bCs/>
          <w:sz w:val="28"/>
          <w:szCs w:val="28"/>
        </w:rPr>
        <w:t xml:space="preserve">inal </w:t>
      </w:r>
      <w:r w:rsidR="00343522">
        <w:rPr>
          <w:rFonts w:ascii="Poppins Light" w:hAnsi="Poppins Light" w:cs="Poppins Light"/>
          <w:b/>
          <w:bCs/>
          <w:sz w:val="28"/>
          <w:szCs w:val="28"/>
        </w:rPr>
        <w:t>c</w:t>
      </w:r>
      <w:r w:rsidR="00343522" w:rsidRPr="0050063E">
        <w:rPr>
          <w:rFonts w:ascii="Poppins Light" w:hAnsi="Poppins Light" w:cs="Poppins Light"/>
          <w:b/>
          <w:bCs/>
          <w:sz w:val="28"/>
          <w:szCs w:val="28"/>
        </w:rPr>
        <w:t>ompleto</w:t>
      </w:r>
    </w:p>
    <w:p w14:paraId="68A9DDF7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Junte todas as partes. Seu código final ficará assim. Execute-o várias vezes (F9) para ver os diferentes resultados!</w:t>
      </w:r>
    </w:p>
    <w:p w14:paraId="26274D66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</w:p>
    <w:p w14:paraId="4DD026F7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algoritmo "MensageiroDoPipelineLocal"</w:t>
      </w:r>
    </w:p>
    <w:p w14:paraId="4573A460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</w:p>
    <w:p w14:paraId="0075DE21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// --- Nosso "Canal" de Alertas ---</w:t>
      </w:r>
    </w:p>
    <w:p w14:paraId="44D75701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procedimento enviarAlerta(status: caractere, texto: caractere)</w:t>
      </w:r>
    </w:p>
    <w:p w14:paraId="143191FE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inicio</w:t>
      </w:r>
    </w:p>
    <w:p w14:paraId="4CBA66EF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escreval("") // Linha em branco para espaçamento</w:t>
      </w:r>
    </w:p>
    <w:p w14:paraId="260BB85E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se (status = "sucesso") entao</w:t>
      </w:r>
    </w:p>
    <w:p w14:paraId="2AACA3F3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    escreval("</w:t>
      </w:r>
      <w:r w:rsidRPr="0050063E">
        <w:rPr>
          <w:rFonts w:ascii="Segoe UI Emoji" w:hAnsi="Segoe UI Emoji" w:cs="Segoe UI Emoji"/>
        </w:rPr>
        <w:t>✅</w:t>
      </w:r>
      <w:r w:rsidRPr="0050063E">
        <w:rPr>
          <w:rFonts w:ascii="Poppins Light" w:hAnsi="Poppins Light" w:cs="Poppins Light"/>
        </w:rPr>
        <w:t xml:space="preserve"> --- ALERTA DE SUCESSO ---")</w:t>
      </w:r>
    </w:p>
    <w:p w14:paraId="3C1A64CA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    escreval("   Mensagem: ", texto)</w:t>
      </w:r>
    </w:p>
    <w:p w14:paraId="5B99661C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    escreval("---------------------------")</w:t>
      </w:r>
    </w:p>
    <w:p w14:paraId="26EF1A03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senao</w:t>
      </w:r>
    </w:p>
    <w:p w14:paraId="3DC5B6C3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    escreval("</w:t>
      </w:r>
      <w:r w:rsidRPr="0050063E">
        <w:rPr>
          <w:rFonts w:ascii="Segoe UI Emoji" w:hAnsi="Segoe UI Emoji" w:cs="Segoe UI Emoji"/>
        </w:rPr>
        <w:t>❌</w:t>
      </w:r>
      <w:r w:rsidRPr="0050063E">
        <w:rPr>
          <w:rFonts w:ascii="Poppins Light" w:hAnsi="Poppins Light" w:cs="Poppins Light"/>
        </w:rPr>
        <w:t xml:space="preserve"> --- ALERTA DE ERRO ---")</w:t>
      </w:r>
    </w:p>
    <w:p w14:paraId="6501303A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    escreval("   Mensagem: ", texto)</w:t>
      </w:r>
    </w:p>
    <w:p w14:paraId="79A415A8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    escreval("-----------------------")</w:t>
      </w:r>
    </w:p>
    <w:p w14:paraId="26DFC026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fimse</w:t>
      </w:r>
    </w:p>
    <w:p w14:paraId="70DB3DDB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escreval("") // Linha em branco para espaçamento</w:t>
      </w:r>
    </w:p>
    <w:p w14:paraId="25E0E269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fimprocedimento</w:t>
      </w:r>
    </w:p>
    <w:p w14:paraId="3F5AA68B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</w:p>
    <w:p w14:paraId="13B3F884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// --- Função que Simula o Build ---</w:t>
      </w:r>
    </w:p>
    <w:p w14:paraId="7A51A782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lastRenderedPageBreak/>
        <w:t>funcao executarBuild() : logico</w:t>
      </w:r>
    </w:p>
    <w:p w14:paraId="299411FA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var</w:t>
      </w:r>
    </w:p>
    <w:p w14:paraId="30825EF1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resultado: inteiro</w:t>
      </w:r>
    </w:p>
    <w:p w14:paraId="14810318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inicio</w:t>
      </w:r>
    </w:p>
    <w:p w14:paraId="34606465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// Sorteia 1 (sucesso) ou 2 (falha) para simular o resultado do build</w:t>
      </w:r>
    </w:p>
    <w:p w14:paraId="70F844C4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resultado &lt;- randi(2)</w:t>
      </w:r>
    </w:p>
    <w:p w14:paraId="7F72F761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</w:t>
      </w:r>
    </w:p>
    <w:p w14:paraId="78893EE5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se (resultado = 1) entao</w:t>
      </w:r>
    </w:p>
    <w:p w14:paraId="443EBE5E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    retorne verdadeiro</w:t>
      </w:r>
    </w:p>
    <w:p w14:paraId="3619FAA2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senao</w:t>
      </w:r>
    </w:p>
    <w:p w14:paraId="1DB0F491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    retorne falso</w:t>
      </w:r>
    </w:p>
    <w:p w14:paraId="28A31EBE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fimse</w:t>
      </w:r>
    </w:p>
    <w:p w14:paraId="14DF1E1E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</w:p>
    <w:p w14:paraId="4E931620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fimfuncao</w:t>
      </w:r>
    </w:p>
    <w:p w14:paraId="7BC4B06C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</w:p>
    <w:p w14:paraId="43B12787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// --- Programa Principal ---</w:t>
      </w:r>
    </w:p>
    <w:p w14:paraId="7E464F77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var</w:t>
      </w:r>
    </w:p>
    <w:p w14:paraId="6A6377DF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buildSucesso: logico</w:t>
      </w:r>
    </w:p>
    <w:p w14:paraId="04FA9895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inicio</w:t>
      </w:r>
    </w:p>
    <w:p w14:paraId="1CBC3531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// Executa o build e armazena o resultado</w:t>
      </w:r>
    </w:p>
    <w:p w14:paraId="7B5160F4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buildSucesso &lt;- executarBuild()</w:t>
      </w:r>
    </w:p>
    <w:p w14:paraId="7C016DC4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</w:p>
    <w:p w14:paraId="5DDD0571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// Envia o alerta correspondente com base no resultado</w:t>
      </w:r>
    </w:p>
    <w:p w14:paraId="0326A908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se (buildSucesso) entao</w:t>
      </w:r>
    </w:p>
    <w:p w14:paraId="7D2F375F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    enviarAlerta("sucesso", "O build da versão 1.2.0 foi concluído.")</w:t>
      </w:r>
    </w:p>
    <w:p w14:paraId="176C42CF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senao</w:t>
      </w:r>
    </w:p>
    <w:p w14:paraId="2F4BBD04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    enviarAlerta("erro", "O build falhou no commit 'a3b1c9'.")</w:t>
      </w:r>
    </w:p>
    <w:p w14:paraId="079F16AD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    fimse</w:t>
      </w:r>
    </w:p>
    <w:p w14:paraId="7D35A49D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</w:p>
    <w:p w14:paraId="45EF260F" w14:textId="0DF91CF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fimalgoritmo</w:t>
      </w:r>
    </w:p>
    <w:p w14:paraId="622AE7FD" w14:textId="28B02C91" w:rsidR="006D3873" w:rsidRPr="0050063E" w:rsidRDefault="00A2747D" w:rsidP="0050063E">
      <w:pPr>
        <w:spacing w:line="288" w:lineRule="auto"/>
        <w:rPr>
          <w:rFonts w:ascii="Poppins Light" w:hAnsi="Poppins Light" w:cs="Poppins Light"/>
          <w:b/>
          <w:bCs/>
          <w:sz w:val="28"/>
          <w:szCs w:val="28"/>
        </w:rPr>
      </w:pPr>
      <w:r w:rsidRPr="0050063E">
        <w:rPr>
          <w:rFonts w:ascii="Poppins Light" w:hAnsi="Poppins Light" w:cs="Poppins Light"/>
          <w:b/>
          <w:bCs/>
          <w:sz w:val="28"/>
          <w:szCs w:val="28"/>
        </w:rPr>
        <w:lastRenderedPageBreak/>
        <w:t>Registre suas respostas:</w:t>
      </w:r>
    </w:p>
    <w:p w14:paraId="246AEAA6" w14:textId="77777777" w:rsidR="006D3873" w:rsidRPr="0050063E" w:rsidRDefault="006D3873" w:rsidP="0050063E">
      <w:pPr>
        <w:spacing w:line="288" w:lineRule="auto"/>
        <w:rPr>
          <w:rFonts w:ascii="Poppins Light" w:hAnsi="Poppins Light" w:cs="Poppins Light"/>
        </w:rPr>
      </w:pPr>
    </w:p>
    <w:p w14:paraId="6BB23E22" w14:textId="1C91D9F4" w:rsidR="006D3873" w:rsidRPr="0050063E" w:rsidRDefault="006D3873" w:rsidP="0050063E">
      <w:pPr>
        <w:pStyle w:val="PargrafodaLista"/>
        <w:numPr>
          <w:ilvl w:val="0"/>
          <w:numId w:val="1"/>
        </w:num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Qual é a principal vantagem de ter um procedimento como o enviarAlerta em vez de escrever a lógica de formatação diretamente no programa principal? (Dica: pense em reutilização).</w:t>
      </w:r>
    </w:p>
    <w:p w14:paraId="2C0FD8C2" w14:textId="77777777" w:rsidR="00A2747D" w:rsidRPr="0050063E" w:rsidRDefault="00A2747D" w:rsidP="0050063E">
      <w:pPr>
        <w:pStyle w:val="PargrafodaLista"/>
        <w:spacing w:line="288" w:lineRule="auto"/>
        <w:rPr>
          <w:rFonts w:ascii="Poppins Light" w:hAnsi="Poppins Light" w:cs="Poppins Light"/>
        </w:rPr>
      </w:pPr>
    </w:p>
    <w:p w14:paraId="62A04353" w14:textId="6DC6F9EE" w:rsidR="00A2747D" w:rsidRPr="00A2747D" w:rsidRDefault="003E12B5" w:rsidP="0050063E">
      <w:pPr>
        <w:pStyle w:val="PargrafodaLista"/>
        <w:spacing w:line="288" w:lineRule="auto"/>
        <w:rPr>
          <w:rFonts w:ascii="Poppins" w:hAnsi="Poppins" w:cs="Poppins"/>
        </w:rPr>
      </w:pPr>
      <w:r w:rsidRPr="003E12B5">
        <w:rPr>
          <w:rFonts w:ascii="Poppins" w:hAnsi="Poppins" w:cs="Poppins"/>
        </w:rPr>
        <w:t>A principal vantagem é a reutilização do código. O procedimento pode ser usado várias vezes sem precisar repetir a mesma lógica, deixando o programa mais organizado e facilitando futuras alterações.</w:t>
      </w:r>
    </w:p>
    <w:p w14:paraId="27E768F6" w14:textId="77777777" w:rsidR="006D3873" w:rsidRPr="00A2747D" w:rsidRDefault="006D3873" w:rsidP="0050063E">
      <w:pPr>
        <w:spacing w:line="288" w:lineRule="auto"/>
        <w:rPr>
          <w:rFonts w:ascii="Poppins" w:hAnsi="Poppins" w:cs="Poppins"/>
        </w:rPr>
      </w:pPr>
    </w:p>
    <w:p w14:paraId="3006932B" w14:textId="63D27463" w:rsidR="006D3873" w:rsidRPr="0050063E" w:rsidRDefault="006D3873" w:rsidP="0050063E">
      <w:pPr>
        <w:pStyle w:val="PargrafodaLista"/>
        <w:numPr>
          <w:ilvl w:val="0"/>
          <w:numId w:val="1"/>
        </w:num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 xml:space="preserve">Se quiséssemos adicionar um terceiro tipo de alerta, como "aviso" (com um emoji </w:t>
      </w:r>
      <w:r w:rsidRPr="0050063E">
        <w:rPr>
          <w:rFonts w:ascii="Segoe UI Emoji" w:hAnsi="Segoe UI Emoji" w:cs="Segoe UI Emoji"/>
        </w:rPr>
        <w:t>⚠️</w:t>
      </w:r>
      <w:r w:rsidRPr="0050063E">
        <w:rPr>
          <w:rFonts w:ascii="Poppins Light" w:hAnsi="Poppins Light" w:cs="Poppins Light"/>
        </w:rPr>
        <w:t xml:space="preserve"> e</w:t>
      </w:r>
      <w:r w:rsidR="00343522">
        <w:rPr>
          <w:rFonts w:ascii="Poppins Light" w:hAnsi="Poppins Light" w:cs="Poppins Light"/>
        </w:rPr>
        <w:t>m</w:t>
      </w:r>
      <w:r w:rsidRPr="0050063E">
        <w:rPr>
          <w:rFonts w:ascii="Poppins Light" w:hAnsi="Poppins Light" w:cs="Poppins Light"/>
        </w:rPr>
        <w:t xml:space="preserve"> cor amarela), o que precisaríamos alterar em nosso código?</w:t>
      </w:r>
    </w:p>
    <w:p w14:paraId="4B196B9F" w14:textId="77777777" w:rsidR="00A2747D" w:rsidRPr="0050063E" w:rsidRDefault="00A2747D" w:rsidP="0050063E">
      <w:pPr>
        <w:spacing w:line="288" w:lineRule="auto"/>
        <w:rPr>
          <w:rFonts w:ascii="Poppins Light" w:hAnsi="Poppins Light" w:cs="Poppins Light"/>
        </w:rPr>
      </w:pPr>
    </w:p>
    <w:p w14:paraId="7AE7B102" w14:textId="426F6AC3" w:rsidR="00A2747D" w:rsidRPr="0050063E" w:rsidRDefault="003E12B5" w:rsidP="003E12B5">
      <w:pPr>
        <w:spacing w:line="288" w:lineRule="auto"/>
        <w:ind w:left="708"/>
        <w:rPr>
          <w:rFonts w:ascii="Poppins Light" w:hAnsi="Poppins Light" w:cs="Poppins Light"/>
        </w:rPr>
      </w:pPr>
      <w:r w:rsidRPr="003E12B5">
        <w:rPr>
          <w:rFonts w:ascii="Poppins Light" w:hAnsi="Poppins Light" w:cs="Poppins Light"/>
        </w:rPr>
        <w:t xml:space="preserve">Seria necessário adicionar uma nova condição dentro do procedimento enviarAlerta, verificando quando o status fosse "aviso" e exibindo o alerta correspondente com o símbolo </w:t>
      </w:r>
      <w:r w:rsidRPr="003E12B5">
        <w:rPr>
          <w:rFonts w:ascii="Segoe UI Emoji" w:hAnsi="Segoe UI Emoji" w:cs="Segoe UI Emoji"/>
        </w:rPr>
        <w:t>⚠️</w:t>
      </w:r>
      <w:r w:rsidRPr="003E12B5">
        <w:rPr>
          <w:rFonts w:ascii="Poppins Light" w:hAnsi="Poppins Light" w:cs="Poppins Light"/>
        </w:rPr>
        <w:t>.</w:t>
      </w:r>
    </w:p>
    <w:p w14:paraId="5E9CD835" w14:textId="77777777" w:rsidR="0022201D" w:rsidRPr="0050063E" w:rsidRDefault="0022201D" w:rsidP="0050063E">
      <w:pPr>
        <w:spacing w:line="288" w:lineRule="auto"/>
        <w:rPr>
          <w:rFonts w:ascii="Poppins Light" w:hAnsi="Poppins Light" w:cs="Poppins Light"/>
        </w:rPr>
      </w:pPr>
    </w:p>
    <w:p w14:paraId="452FAEF4" w14:textId="77777777" w:rsidR="0022201D" w:rsidRPr="0050063E" w:rsidRDefault="0022201D" w:rsidP="0050063E">
      <w:pPr>
        <w:spacing w:line="288" w:lineRule="auto"/>
        <w:rPr>
          <w:rFonts w:ascii="Poppins Light" w:hAnsi="Poppins Light" w:cs="Poppins Light"/>
        </w:rPr>
      </w:pPr>
    </w:p>
    <w:p w14:paraId="2930264E" w14:textId="77777777" w:rsidR="0022201D" w:rsidRPr="0050063E" w:rsidRDefault="0022201D" w:rsidP="0050063E">
      <w:pPr>
        <w:spacing w:line="288" w:lineRule="auto"/>
        <w:rPr>
          <w:rFonts w:ascii="Poppins Light" w:hAnsi="Poppins Light" w:cs="Poppins Light"/>
        </w:rPr>
      </w:pPr>
    </w:p>
    <w:p w14:paraId="53EE0CAD" w14:textId="77777777" w:rsidR="0022201D" w:rsidRPr="0050063E" w:rsidRDefault="0022201D" w:rsidP="0050063E">
      <w:pPr>
        <w:spacing w:line="288" w:lineRule="auto"/>
        <w:rPr>
          <w:rFonts w:ascii="Poppins Light" w:hAnsi="Poppins Light" w:cs="Poppins Light"/>
        </w:rPr>
      </w:pPr>
    </w:p>
    <w:p w14:paraId="193C6FFD" w14:textId="500B1136" w:rsidR="006D3873" w:rsidRPr="0050063E" w:rsidRDefault="006D3873" w:rsidP="0050063E">
      <w:pPr>
        <w:pStyle w:val="PargrafodaLista"/>
        <w:numPr>
          <w:ilvl w:val="0"/>
          <w:numId w:val="1"/>
        </w:numPr>
        <w:spacing w:line="288" w:lineRule="auto"/>
        <w:rPr>
          <w:rFonts w:ascii="Poppins Light" w:hAnsi="Poppins Light" w:cs="Poppins Light"/>
        </w:rPr>
      </w:pPr>
      <w:r w:rsidRPr="0050063E">
        <w:rPr>
          <w:rFonts w:ascii="Poppins Light" w:hAnsi="Poppins Light" w:cs="Poppins Light"/>
        </w:rPr>
        <w:t>Como um sistema de alertas como es</w:t>
      </w:r>
      <w:r w:rsidR="00511E2A">
        <w:rPr>
          <w:rFonts w:ascii="Poppins Light" w:hAnsi="Poppins Light" w:cs="Poppins Light"/>
        </w:rPr>
        <w:t>s</w:t>
      </w:r>
      <w:r w:rsidRPr="0050063E">
        <w:rPr>
          <w:rFonts w:ascii="Poppins Light" w:hAnsi="Poppins Light" w:cs="Poppins Light"/>
        </w:rPr>
        <w:t>e, mesmo que simples, pode ajudar uma equipe a trabalhar de forma mais organizada e a resolver problemas mais rapidamente?</w:t>
      </w:r>
    </w:p>
    <w:p w14:paraId="5F7B2179" w14:textId="24EDD4A2" w:rsidR="00A2747D" w:rsidRPr="0050063E" w:rsidRDefault="00A2747D" w:rsidP="0050063E">
      <w:pPr>
        <w:pStyle w:val="PargrafodaLista"/>
        <w:spacing w:line="288" w:lineRule="auto"/>
        <w:ind w:left="0"/>
        <w:rPr>
          <w:rFonts w:ascii="Poppins Light" w:hAnsi="Poppins Light" w:cs="Poppins Light"/>
        </w:rPr>
      </w:pPr>
    </w:p>
    <w:p w14:paraId="4D900450" w14:textId="77777777" w:rsidR="003E12B5" w:rsidRPr="003E12B5" w:rsidRDefault="003E12B5" w:rsidP="003E12B5">
      <w:pPr>
        <w:pStyle w:val="PargrafodaLista"/>
        <w:spacing w:line="288" w:lineRule="auto"/>
        <w:rPr>
          <w:rFonts w:ascii="Poppins Light" w:hAnsi="Poppins Light" w:cs="Poppins Light"/>
        </w:rPr>
      </w:pPr>
      <w:r w:rsidRPr="003E12B5">
        <w:rPr>
          <w:rFonts w:ascii="Poppins Light" w:hAnsi="Poppins Light" w:cs="Poppins Light"/>
        </w:rPr>
        <w:t>Um sistema de alertas ajuda a equipe a identificar rapidamente erros e sucessos, melhorando a comunicação, a organização e agilizando a resolução de problemas.</w:t>
      </w:r>
    </w:p>
    <w:p w14:paraId="518FD52E" w14:textId="55FD39BF" w:rsidR="0022201D" w:rsidRPr="0050063E" w:rsidRDefault="0022201D" w:rsidP="0050063E">
      <w:pPr>
        <w:pStyle w:val="PargrafodaLista"/>
        <w:spacing w:line="288" w:lineRule="auto"/>
        <w:ind w:left="0"/>
        <w:rPr>
          <w:rFonts w:ascii="Poppins Light" w:hAnsi="Poppins Light" w:cs="Poppins Light"/>
        </w:rPr>
      </w:pPr>
    </w:p>
    <w:p w14:paraId="78834857" w14:textId="77777777" w:rsidR="00A2747D" w:rsidRDefault="00A2747D" w:rsidP="0050063E">
      <w:pPr>
        <w:spacing w:line="288" w:lineRule="auto"/>
        <w:rPr>
          <w:rFonts w:ascii="Poppins Light" w:hAnsi="Poppins Light" w:cs="Poppins Light"/>
        </w:rPr>
      </w:pPr>
    </w:p>
    <w:p w14:paraId="3C9E1C97" w14:textId="77777777" w:rsidR="003E12B5" w:rsidRDefault="003E12B5" w:rsidP="0050063E">
      <w:pPr>
        <w:spacing w:line="288" w:lineRule="auto"/>
        <w:rPr>
          <w:rFonts w:ascii="Poppins Light" w:hAnsi="Poppins Light" w:cs="Poppins Light"/>
        </w:rPr>
      </w:pPr>
    </w:p>
    <w:p w14:paraId="6EBAF194" w14:textId="386B6B81" w:rsidR="003E12B5" w:rsidRDefault="003E12B5" w:rsidP="0050063E">
      <w:pPr>
        <w:spacing w:line="288" w:lineRule="auto"/>
        <w:rPr>
          <w:rFonts w:ascii="Poppins Light" w:hAnsi="Poppins Light" w:cs="Poppins Light"/>
        </w:rPr>
      </w:pPr>
      <w:r w:rsidRPr="003E12B5">
        <w:rPr>
          <w:rFonts w:ascii="Poppins Light" w:hAnsi="Poppins Light" w:cs="Poppins Light"/>
          <w:noProof/>
        </w:rPr>
        <w:drawing>
          <wp:inline distT="0" distB="0" distL="0" distR="0" wp14:anchorId="0C07F8CD" wp14:editId="07C5E9C1">
            <wp:extent cx="6120765" cy="2969895"/>
            <wp:effectExtent l="0" t="0" r="0" b="1905"/>
            <wp:docPr id="20523576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57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0F50" w14:textId="77777777" w:rsidR="003E12B5" w:rsidRPr="003E12B5" w:rsidRDefault="003E12B5" w:rsidP="003E12B5">
      <w:pPr>
        <w:rPr>
          <w:rFonts w:ascii="Poppins Light" w:hAnsi="Poppins Light" w:cs="Poppins Light"/>
        </w:rPr>
      </w:pPr>
    </w:p>
    <w:p w14:paraId="57D0B67C" w14:textId="77777777" w:rsidR="003E12B5" w:rsidRPr="003E12B5" w:rsidRDefault="003E12B5" w:rsidP="003E12B5">
      <w:pPr>
        <w:rPr>
          <w:rFonts w:ascii="Poppins Light" w:hAnsi="Poppins Light" w:cs="Poppins Light"/>
        </w:rPr>
      </w:pPr>
    </w:p>
    <w:p w14:paraId="72309D63" w14:textId="77777777" w:rsidR="003E12B5" w:rsidRPr="003E12B5" w:rsidRDefault="003E12B5" w:rsidP="003E12B5">
      <w:pPr>
        <w:rPr>
          <w:rFonts w:ascii="Poppins Light" w:hAnsi="Poppins Light" w:cs="Poppins Light"/>
        </w:rPr>
      </w:pPr>
    </w:p>
    <w:p w14:paraId="4136F257" w14:textId="66B2DDFA" w:rsidR="003E12B5" w:rsidRPr="003E12B5" w:rsidRDefault="003E12B5" w:rsidP="003E12B5">
      <w:pPr>
        <w:tabs>
          <w:tab w:val="left" w:pos="1810"/>
        </w:tabs>
        <w:rPr>
          <w:rFonts w:ascii="Poppins Light" w:hAnsi="Poppins Light" w:cs="Poppins Light"/>
        </w:rPr>
      </w:pPr>
      <w:r w:rsidRPr="003E12B5">
        <w:rPr>
          <w:rFonts w:ascii="Poppins Light" w:hAnsi="Poppins Light" w:cs="Poppins Light"/>
        </w:rPr>
        <w:t>Foi desenvolvido um algoritmo em Portugol para simular um sistema de notificações de pipeline. O programa utiliza procedimentos, funções e estruturas condicionais para exibir alertas de sucesso ou erro durante uma simulação de build.</w:t>
      </w:r>
    </w:p>
    <w:sectPr w:rsidR="003E12B5" w:rsidRPr="003E12B5">
      <w:headerReference w:type="default" r:id="rId11"/>
      <w:footerReference w:type="even" r:id="rId12"/>
      <w:footerReference w:type="default" r:id="rId13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D32E2" w14:textId="77777777" w:rsidR="00C921A2" w:rsidRDefault="00C921A2">
      <w:r>
        <w:separator/>
      </w:r>
    </w:p>
  </w:endnote>
  <w:endnote w:type="continuationSeparator" w:id="0">
    <w:p w14:paraId="4B176E17" w14:textId="77777777" w:rsidR="00C921A2" w:rsidRDefault="00C921A2">
      <w:r>
        <w:continuationSeparator/>
      </w:r>
    </w:p>
  </w:endnote>
  <w:endnote w:type="continuationNotice" w:id="1">
    <w:p w14:paraId="2EA6EC8E" w14:textId="77777777" w:rsidR="00C921A2" w:rsidRDefault="00C921A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>
      <w:rPr>
        <w:b/>
        <w:bCs/>
      </w:rPr>
    </w:sdtEnd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>
          <w:rPr>
            <w:b/>
            <w:bCs/>
          </w:rPr>
        </w:sdtEndPr>
        <w:sdtContent>
          <w:p w14:paraId="3CA22588" w14:textId="77777777" w:rsidR="0050063E" w:rsidRDefault="0050063E" w:rsidP="0050063E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1A301CE5" w14:textId="1CB7F5A5" w:rsidR="00814E58" w:rsidRPr="0050063E" w:rsidRDefault="0050063E" w:rsidP="0050063E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50063E">
              <w:rPr>
                <w:rFonts w:ascii="Poppins" w:hAnsi="Poppins" w:cs="Poppins"/>
                <w:sz w:val="20"/>
                <w:szCs w:val="20"/>
              </w:rPr>
              <w:t>[SIS</w:t>
            </w:r>
            <w:r w:rsidR="00511E2A">
              <w:rPr>
                <w:rFonts w:ascii="Poppins" w:hAnsi="Poppins" w:cs="Poppins"/>
                <w:sz w:val="20"/>
                <w:szCs w:val="20"/>
              </w:rPr>
              <w:t>]</w:t>
            </w:r>
            <w:r w:rsidR="00511E2A">
              <w:rPr>
                <w:rFonts w:ascii="Poppins" w:hAnsi="Poppins" w:cs="Poppins"/>
                <w:sz w:val="20"/>
                <w:szCs w:val="20"/>
              </w:rPr>
              <w:tab/>
              <w:t>[U3]</w:t>
            </w:r>
            <w:r w:rsidR="00511E2A">
              <w:rPr>
                <w:rFonts w:ascii="Poppins" w:hAnsi="Poppins" w:cs="Poppins"/>
                <w:sz w:val="20"/>
                <w:szCs w:val="20"/>
              </w:rPr>
              <w:tab/>
              <w:t>[C5]</w:t>
            </w:r>
          </w:p>
          <w:p w14:paraId="214D1726" w14:textId="20E3648C" w:rsidR="00E227A8" w:rsidRPr="0050063E" w:rsidRDefault="003009B4" w:rsidP="00814E58">
            <w:pPr>
              <w:pStyle w:val="Rodap"/>
              <w:jc w:val="center"/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50063E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50063E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50063E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487157" w:rsidRPr="0050063E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3</w:t>
            </w:r>
            <w:r w:rsidRPr="0050063E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50063E">
              <w:rPr>
                <w:rFonts w:ascii="Poppins" w:hAnsi="Poppins" w:cs="Poppins"/>
                <w:b/>
                <w:bCs/>
                <w:sz w:val="20"/>
                <w:szCs w:val="20"/>
              </w:rPr>
              <w:t xml:space="preserve"> / </w:t>
            </w:r>
            <w:r w:rsidRPr="0050063E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50063E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50063E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487157" w:rsidRPr="0050063E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4</w:t>
            </w:r>
            <w:r w:rsidRPr="0050063E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7BA63" w14:textId="77777777" w:rsidR="00C921A2" w:rsidRDefault="00C921A2">
      <w:r>
        <w:separator/>
      </w:r>
    </w:p>
  </w:footnote>
  <w:footnote w:type="continuationSeparator" w:id="0">
    <w:p w14:paraId="5AD74147" w14:textId="77777777" w:rsidR="00C921A2" w:rsidRDefault="00C921A2">
      <w:r>
        <w:continuationSeparator/>
      </w:r>
    </w:p>
  </w:footnote>
  <w:footnote w:type="continuationNotice" w:id="1">
    <w:p w14:paraId="30C6B626" w14:textId="77777777" w:rsidR="00C921A2" w:rsidRDefault="00C921A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5AA49" w14:textId="008D8379" w:rsidR="00814E58" w:rsidRDefault="0050063E" w:rsidP="00E227A8">
    <w:pPr>
      <w:pStyle w:val="Cabealho"/>
      <w:jc w:val="right"/>
    </w:pPr>
    <w:r w:rsidRPr="00553CA2">
      <w:rPr>
        <w:noProof/>
      </w:rPr>
      <w:drawing>
        <wp:inline distT="0" distB="0" distL="0" distR="0" wp14:anchorId="3002C593" wp14:editId="7562754F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14E58">
      <w:t xml:space="preserve">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69C5"/>
    <w:multiLevelType w:val="hybridMultilevel"/>
    <w:tmpl w:val="FE9E953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24E2E"/>
    <w:multiLevelType w:val="hybridMultilevel"/>
    <w:tmpl w:val="E6F02DB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D454A9"/>
    <w:multiLevelType w:val="hybridMultilevel"/>
    <w:tmpl w:val="309E84E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6C04A6"/>
    <w:multiLevelType w:val="hybridMultilevel"/>
    <w:tmpl w:val="3A5EA4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376646">
    <w:abstractNumId w:val="1"/>
  </w:num>
  <w:num w:numId="2" w16cid:durableId="1328283742">
    <w:abstractNumId w:val="2"/>
  </w:num>
  <w:num w:numId="3" w16cid:durableId="2111461861">
    <w:abstractNumId w:val="0"/>
  </w:num>
  <w:num w:numId="4" w16cid:durableId="852766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278D8"/>
    <w:rsid w:val="00027EA5"/>
    <w:rsid w:val="00032E21"/>
    <w:rsid w:val="00050549"/>
    <w:rsid w:val="000517C6"/>
    <w:rsid w:val="000624FF"/>
    <w:rsid w:val="00093C5A"/>
    <w:rsid w:val="000A4D54"/>
    <w:rsid w:val="000A4E65"/>
    <w:rsid w:val="000B274F"/>
    <w:rsid w:val="000B29F4"/>
    <w:rsid w:val="000B3E77"/>
    <w:rsid w:val="000C06C1"/>
    <w:rsid w:val="000C4918"/>
    <w:rsid w:val="000C6619"/>
    <w:rsid w:val="000D3457"/>
    <w:rsid w:val="000D685A"/>
    <w:rsid w:val="000E01F4"/>
    <w:rsid w:val="000E148B"/>
    <w:rsid w:val="000F7DE9"/>
    <w:rsid w:val="00103773"/>
    <w:rsid w:val="00106250"/>
    <w:rsid w:val="001131ED"/>
    <w:rsid w:val="00124756"/>
    <w:rsid w:val="001335EA"/>
    <w:rsid w:val="0015687C"/>
    <w:rsid w:val="00160195"/>
    <w:rsid w:val="001721E9"/>
    <w:rsid w:val="0018012B"/>
    <w:rsid w:val="00180423"/>
    <w:rsid w:val="00183403"/>
    <w:rsid w:val="00187E4B"/>
    <w:rsid w:val="00191896"/>
    <w:rsid w:val="00192DC0"/>
    <w:rsid w:val="001A2D86"/>
    <w:rsid w:val="001A32C9"/>
    <w:rsid w:val="001A7BA4"/>
    <w:rsid w:val="001B2E7D"/>
    <w:rsid w:val="001C335A"/>
    <w:rsid w:val="001C7C4D"/>
    <w:rsid w:val="001D6668"/>
    <w:rsid w:val="001E7BC0"/>
    <w:rsid w:val="0022201D"/>
    <w:rsid w:val="002344C7"/>
    <w:rsid w:val="002372B1"/>
    <w:rsid w:val="00244F7C"/>
    <w:rsid w:val="0025026C"/>
    <w:rsid w:val="00252F67"/>
    <w:rsid w:val="00256D8D"/>
    <w:rsid w:val="002572FE"/>
    <w:rsid w:val="002632D3"/>
    <w:rsid w:val="00264B6B"/>
    <w:rsid w:val="00264B82"/>
    <w:rsid w:val="00270124"/>
    <w:rsid w:val="002877D0"/>
    <w:rsid w:val="00296284"/>
    <w:rsid w:val="002B6CB7"/>
    <w:rsid w:val="002C6EC9"/>
    <w:rsid w:val="002D1A6D"/>
    <w:rsid w:val="002D3004"/>
    <w:rsid w:val="002D51E3"/>
    <w:rsid w:val="002D74A9"/>
    <w:rsid w:val="002E6314"/>
    <w:rsid w:val="002F60A7"/>
    <w:rsid w:val="003009B4"/>
    <w:rsid w:val="003031BD"/>
    <w:rsid w:val="00312276"/>
    <w:rsid w:val="00316C5A"/>
    <w:rsid w:val="00321FB1"/>
    <w:rsid w:val="00331102"/>
    <w:rsid w:val="00331CCF"/>
    <w:rsid w:val="00331ED7"/>
    <w:rsid w:val="003365AE"/>
    <w:rsid w:val="00343522"/>
    <w:rsid w:val="00367C72"/>
    <w:rsid w:val="00380C90"/>
    <w:rsid w:val="00382C3A"/>
    <w:rsid w:val="00384370"/>
    <w:rsid w:val="0039120C"/>
    <w:rsid w:val="00393B76"/>
    <w:rsid w:val="003A4296"/>
    <w:rsid w:val="003A69F8"/>
    <w:rsid w:val="003C032E"/>
    <w:rsid w:val="003D46FB"/>
    <w:rsid w:val="003D71CA"/>
    <w:rsid w:val="003E12B5"/>
    <w:rsid w:val="003E5956"/>
    <w:rsid w:val="003F6399"/>
    <w:rsid w:val="004036DD"/>
    <w:rsid w:val="00414493"/>
    <w:rsid w:val="004148C5"/>
    <w:rsid w:val="00433050"/>
    <w:rsid w:val="004438BF"/>
    <w:rsid w:val="00453744"/>
    <w:rsid w:val="00453FE8"/>
    <w:rsid w:val="00454835"/>
    <w:rsid w:val="0046365B"/>
    <w:rsid w:val="00464B32"/>
    <w:rsid w:val="00485449"/>
    <w:rsid w:val="00487157"/>
    <w:rsid w:val="00491C71"/>
    <w:rsid w:val="004B66A3"/>
    <w:rsid w:val="004D2C3E"/>
    <w:rsid w:val="004D585F"/>
    <w:rsid w:val="004E4399"/>
    <w:rsid w:val="004E6BD6"/>
    <w:rsid w:val="004E6D3A"/>
    <w:rsid w:val="004E713D"/>
    <w:rsid w:val="004F0D57"/>
    <w:rsid w:val="004F6F18"/>
    <w:rsid w:val="0050063E"/>
    <w:rsid w:val="00502464"/>
    <w:rsid w:val="00511E2A"/>
    <w:rsid w:val="00514D4C"/>
    <w:rsid w:val="005160F7"/>
    <w:rsid w:val="005221C3"/>
    <w:rsid w:val="00527C70"/>
    <w:rsid w:val="00527DE5"/>
    <w:rsid w:val="00531109"/>
    <w:rsid w:val="005404BE"/>
    <w:rsid w:val="0054587F"/>
    <w:rsid w:val="00545BE3"/>
    <w:rsid w:val="005517B2"/>
    <w:rsid w:val="0055760C"/>
    <w:rsid w:val="00557F81"/>
    <w:rsid w:val="0057143E"/>
    <w:rsid w:val="00585F34"/>
    <w:rsid w:val="005A5A09"/>
    <w:rsid w:val="005B6AD0"/>
    <w:rsid w:val="005E4165"/>
    <w:rsid w:val="005F54AD"/>
    <w:rsid w:val="005F74BB"/>
    <w:rsid w:val="00600B71"/>
    <w:rsid w:val="006011E5"/>
    <w:rsid w:val="0060776C"/>
    <w:rsid w:val="006233CC"/>
    <w:rsid w:val="006310F4"/>
    <w:rsid w:val="0063273B"/>
    <w:rsid w:val="00634FC1"/>
    <w:rsid w:val="0064777E"/>
    <w:rsid w:val="00654129"/>
    <w:rsid w:val="006549E4"/>
    <w:rsid w:val="006574D0"/>
    <w:rsid w:val="00666CF2"/>
    <w:rsid w:val="00674E93"/>
    <w:rsid w:val="00676B29"/>
    <w:rsid w:val="0069595F"/>
    <w:rsid w:val="0069667E"/>
    <w:rsid w:val="00696FDD"/>
    <w:rsid w:val="006A4B3A"/>
    <w:rsid w:val="006A6FFC"/>
    <w:rsid w:val="006B3AE9"/>
    <w:rsid w:val="006C5750"/>
    <w:rsid w:val="006D3873"/>
    <w:rsid w:val="006D6729"/>
    <w:rsid w:val="006E04B9"/>
    <w:rsid w:val="00707A89"/>
    <w:rsid w:val="007177F9"/>
    <w:rsid w:val="00723CEC"/>
    <w:rsid w:val="0073196B"/>
    <w:rsid w:val="00734314"/>
    <w:rsid w:val="007366F9"/>
    <w:rsid w:val="00756072"/>
    <w:rsid w:val="00766BA7"/>
    <w:rsid w:val="007671B4"/>
    <w:rsid w:val="00773332"/>
    <w:rsid w:val="00773A8C"/>
    <w:rsid w:val="0078262D"/>
    <w:rsid w:val="007B169B"/>
    <w:rsid w:val="007B6ABF"/>
    <w:rsid w:val="007D1619"/>
    <w:rsid w:val="008065ED"/>
    <w:rsid w:val="00814E58"/>
    <w:rsid w:val="0083153A"/>
    <w:rsid w:val="0083474B"/>
    <w:rsid w:val="008373BB"/>
    <w:rsid w:val="00841D59"/>
    <w:rsid w:val="0084352F"/>
    <w:rsid w:val="008444A8"/>
    <w:rsid w:val="00847CD8"/>
    <w:rsid w:val="00851368"/>
    <w:rsid w:val="0085233A"/>
    <w:rsid w:val="00857B2F"/>
    <w:rsid w:val="0087232A"/>
    <w:rsid w:val="00884D2B"/>
    <w:rsid w:val="00890F14"/>
    <w:rsid w:val="008925A9"/>
    <w:rsid w:val="008A1041"/>
    <w:rsid w:val="008A2E50"/>
    <w:rsid w:val="008B4C24"/>
    <w:rsid w:val="008B7E54"/>
    <w:rsid w:val="008E53B6"/>
    <w:rsid w:val="008F775A"/>
    <w:rsid w:val="00906821"/>
    <w:rsid w:val="00916EEA"/>
    <w:rsid w:val="00920DAE"/>
    <w:rsid w:val="0092769D"/>
    <w:rsid w:val="00927F61"/>
    <w:rsid w:val="00927F91"/>
    <w:rsid w:val="00930AC0"/>
    <w:rsid w:val="00933178"/>
    <w:rsid w:val="00935385"/>
    <w:rsid w:val="0093793F"/>
    <w:rsid w:val="00940ED5"/>
    <w:rsid w:val="009419D2"/>
    <w:rsid w:val="00947904"/>
    <w:rsid w:val="009512ED"/>
    <w:rsid w:val="00956928"/>
    <w:rsid w:val="00966015"/>
    <w:rsid w:val="009801B0"/>
    <w:rsid w:val="0098546A"/>
    <w:rsid w:val="0098678B"/>
    <w:rsid w:val="00996A4B"/>
    <w:rsid w:val="009A3180"/>
    <w:rsid w:val="009A4E36"/>
    <w:rsid w:val="009B2B65"/>
    <w:rsid w:val="009B33B6"/>
    <w:rsid w:val="009C5D39"/>
    <w:rsid w:val="009D49E3"/>
    <w:rsid w:val="009E6F28"/>
    <w:rsid w:val="009E7E96"/>
    <w:rsid w:val="00A07DAE"/>
    <w:rsid w:val="00A1287C"/>
    <w:rsid w:val="00A12AA3"/>
    <w:rsid w:val="00A2747D"/>
    <w:rsid w:val="00A57DFF"/>
    <w:rsid w:val="00A6430C"/>
    <w:rsid w:val="00A72BA7"/>
    <w:rsid w:val="00A96037"/>
    <w:rsid w:val="00AA3663"/>
    <w:rsid w:val="00AA60A0"/>
    <w:rsid w:val="00AA63C5"/>
    <w:rsid w:val="00AC1C39"/>
    <w:rsid w:val="00AC463B"/>
    <w:rsid w:val="00AD684B"/>
    <w:rsid w:val="00AD6DD0"/>
    <w:rsid w:val="00AD78A6"/>
    <w:rsid w:val="00AD7B9B"/>
    <w:rsid w:val="00AF585D"/>
    <w:rsid w:val="00B0379F"/>
    <w:rsid w:val="00B34085"/>
    <w:rsid w:val="00B4134F"/>
    <w:rsid w:val="00B45591"/>
    <w:rsid w:val="00B564AA"/>
    <w:rsid w:val="00B6564F"/>
    <w:rsid w:val="00B6731D"/>
    <w:rsid w:val="00B67679"/>
    <w:rsid w:val="00B80767"/>
    <w:rsid w:val="00B85333"/>
    <w:rsid w:val="00B85B11"/>
    <w:rsid w:val="00BA6A76"/>
    <w:rsid w:val="00BB466E"/>
    <w:rsid w:val="00BB5D21"/>
    <w:rsid w:val="00BC23F8"/>
    <w:rsid w:val="00BC448F"/>
    <w:rsid w:val="00BC76CB"/>
    <w:rsid w:val="00BC78AE"/>
    <w:rsid w:val="00BE3FB5"/>
    <w:rsid w:val="00BE7C36"/>
    <w:rsid w:val="00BF2305"/>
    <w:rsid w:val="00C03BC2"/>
    <w:rsid w:val="00C047AF"/>
    <w:rsid w:val="00C12E4A"/>
    <w:rsid w:val="00C42339"/>
    <w:rsid w:val="00C4350C"/>
    <w:rsid w:val="00C4723D"/>
    <w:rsid w:val="00C50468"/>
    <w:rsid w:val="00C50B60"/>
    <w:rsid w:val="00C51BB9"/>
    <w:rsid w:val="00C540BE"/>
    <w:rsid w:val="00C6025D"/>
    <w:rsid w:val="00C6070E"/>
    <w:rsid w:val="00C62CE1"/>
    <w:rsid w:val="00C749B6"/>
    <w:rsid w:val="00C7573C"/>
    <w:rsid w:val="00C83309"/>
    <w:rsid w:val="00C906ED"/>
    <w:rsid w:val="00C921A2"/>
    <w:rsid w:val="00CA4523"/>
    <w:rsid w:val="00CA4FFD"/>
    <w:rsid w:val="00CB0DE6"/>
    <w:rsid w:val="00CC0575"/>
    <w:rsid w:val="00CC2A45"/>
    <w:rsid w:val="00CC4624"/>
    <w:rsid w:val="00CD38DB"/>
    <w:rsid w:val="00CD46E1"/>
    <w:rsid w:val="00CF6BF0"/>
    <w:rsid w:val="00CF76E4"/>
    <w:rsid w:val="00D03197"/>
    <w:rsid w:val="00D03B93"/>
    <w:rsid w:val="00D05B9C"/>
    <w:rsid w:val="00D12C0E"/>
    <w:rsid w:val="00D13989"/>
    <w:rsid w:val="00D15B79"/>
    <w:rsid w:val="00D16040"/>
    <w:rsid w:val="00D17FF4"/>
    <w:rsid w:val="00D252B7"/>
    <w:rsid w:val="00D344A1"/>
    <w:rsid w:val="00D42548"/>
    <w:rsid w:val="00D43B97"/>
    <w:rsid w:val="00D44AE1"/>
    <w:rsid w:val="00D45B12"/>
    <w:rsid w:val="00D465E3"/>
    <w:rsid w:val="00D515E7"/>
    <w:rsid w:val="00D52C56"/>
    <w:rsid w:val="00D553AB"/>
    <w:rsid w:val="00D61A8F"/>
    <w:rsid w:val="00DA2FC2"/>
    <w:rsid w:val="00DA4E20"/>
    <w:rsid w:val="00DA6496"/>
    <w:rsid w:val="00DC203A"/>
    <w:rsid w:val="00DD3133"/>
    <w:rsid w:val="00DD5204"/>
    <w:rsid w:val="00DE0C0D"/>
    <w:rsid w:val="00DF5A0E"/>
    <w:rsid w:val="00E10D86"/>
    <w:rsid w:val="00E12E26"/>
    <w:rsid w:val="00E14ADD"/>
    <w:rsid w:val="00E227A8"/>
    <w:rsid w:val="00E261C0"/>
    <w:rsid w:val="00E400A6"/>
    <w:rsid w:val="00E41686"/>
    <w:rsid w:val="00E50DCE"/>
    <w:rsid w:val="00E71901"/>
    <w:rsid w:val="00E73E76"/>
    <w:rsid w:val="00E74F22"/>
    <w:rsid w:val="00E76F65"/>
    <w:rsid w:val="00E77AF3"/>
    <w:rsid w:val="00E862FF"/>
    <w:rsid w:val="00EA2355"/>
    <w:rsid w:val="00EA3B37"/>
    <w:rsid w:val="00EB5578"/>
    <w:rsid w:val="00ED3FDD"/>
    <w:rsid w:val="00ED5468"/>
    <w:rsid w:val="00EF25A5"/>
    <w:rsid w:val="00EF47B1"/>
    <w:rsid w:val="00EF4AFE"/>
    <w:rsid w:val="00EF6D62"/>
    <w:rsid w:val="00F02CD4"/>
    <w:rsid w:val="00F044D7"/>
    <w:rsid w:val="00F472E5"/>
    <w:rsid w:val="00F51FEF"/>
    <w:rsid w:val="00F52AA0"/>
    <w:rsid w:val="00F57059"/>
    <w:rsid w:val="00F61CC7"/>
    <w:rsid w:val="00F77613"/>
    <w:rsid w:val="00F82982"/>
    <w:rsid w:val="00F9034D"/>
    <w:rsid w:val="00F91936"/>
    <w:rsid w:val="00F91B7C"/>
    <w:rsid w:val="00FB57AD"/>
    <w:rsid w:val="00FC60CD"/>
    <w:rsid w:val="00FD5BDC"/>
    <w:rsid w:val="00FD68CA"/>
    <w:rsid w:val="00FD771C"/>
    <w:rsid w:val="00FD7F1E"/>
    <w:rsid w:val="00FF3340"/>
    <w:rsid w:val="00FF3ECB"/>
    <w:rsid w:val="01B976C0"/>
    <w:rsid w:val="053767B1"/>
    <w:rsid w:val="0661EFA4"/>
    <w:rsid w:val="291A3114"/>
    <w:rsid w:val="2F21EB9D"/>
    <w:rsid w:val="3ACAA11B"/>
    <w:rsid w:val="6506AACD"/>
    <w:rsid w:val="72B68052"/>
    <w:rsid w:val="7E8CFEF2"/>
    <w:rsid w:val="7F42F7BF"/>
    <w:rsid w:val="7FBD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CC7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E01F4"/>
    <w:pPr>
      <w:spacing w:before="100" w:beforeAutospacing="1" w:after="100" w:afterAutospacing="1"/>
    </w:pPr>
  </w:style>
  <w:style w:type="character" w:styleId="nfase">
    <w:name w:val="Emphasis"/>
    <w:basedOn w:val="Fontepargpadro"/>
    <w:uiPriority w:val="20"/>
    <w:qFormat/>
    <w:rsid w:val="00674E93"/>
    <w:rPr>
      <w:i/>
      <w:iCs/>
    </w:rPr>
  </w:style>
  <w:style w:type="character" w:styleId="Forte">
    <w:name w:val="Strong"/>
    <w:basedOn w:val="Fontepargpadro"/>
    <w:uiPriority w:val="22"/>
    <w:qFormat/>
    <w:rsid w:val="000517C6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8715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87157"/>
    <w:rPr>
      <w:rFonts w:ascii="Segoe UI" w:hAnsi="Segoe UI" w:cs="Segoe UI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E261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22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67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2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7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7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06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63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98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9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6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1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8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0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14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89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7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0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6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81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7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59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5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3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7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0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51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238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7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0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3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1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86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0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5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3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37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94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1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42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10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8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24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04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33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3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2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69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90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78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55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57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66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98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4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4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4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34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9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1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05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7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54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71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9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1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1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4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4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6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73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6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44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2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2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31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64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9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0644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2111383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1334434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0390715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2870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35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0842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4938928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25783493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408445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6627417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9897005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3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27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1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0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0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25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4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96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68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4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6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6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4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49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07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64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13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28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1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81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2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2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90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6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86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69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1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86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1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4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59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2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8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831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7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587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8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88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5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6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7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3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4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8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7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72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7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23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72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9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42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35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27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61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21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053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9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65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15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96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28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7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35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3806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6578623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8771673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281914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5849532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666583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381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23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3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8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37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4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8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9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3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19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86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66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94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8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7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2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28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3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09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1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70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2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009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73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8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52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1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671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96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4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5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45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57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9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26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6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0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4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55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59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0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5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89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2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35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6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69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92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4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57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2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2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3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5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7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33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0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35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31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88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42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1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9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39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442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0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30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9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10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85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51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56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9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9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04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96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0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41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25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41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54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4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7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0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68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7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31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8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18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16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2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7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8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65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4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62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6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91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4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3893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8296021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46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2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0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6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0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06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55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54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2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43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0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9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37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41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4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91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10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46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25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64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69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8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89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0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8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44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59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55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9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43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1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23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9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7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5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7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8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7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9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9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78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12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90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5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7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2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2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919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8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1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38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2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0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59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59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57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79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6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9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681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1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11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8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39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94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27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40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0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9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3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6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0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3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1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1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1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2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1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7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33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6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74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0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64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56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72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0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40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7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9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63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5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053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7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46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5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9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7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29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8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95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88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8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21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2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56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52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6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41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9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82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0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76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86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8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10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37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7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87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3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48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1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38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0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93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7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1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6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82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9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09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6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1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54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22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74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36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49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7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39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61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13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0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86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185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5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6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28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42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69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0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5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2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2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7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47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4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83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08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9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82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5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80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52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42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93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35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2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05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1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1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45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6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75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9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92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7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56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62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42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04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7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40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7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22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9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37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6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98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633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6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44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33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81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63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0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0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74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85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06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65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8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49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12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003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6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65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31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8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95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4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3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30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930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0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3789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8674631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8964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615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9480673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35160969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433465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9679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8356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9171468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4185313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3613685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8417553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185419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9923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26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7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6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9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91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4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89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9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8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1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2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01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1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373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5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31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9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3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32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79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89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9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0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87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12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7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866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4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7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1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60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91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1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5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0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1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7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3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72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25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14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3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20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30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4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90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99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64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0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1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93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54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5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7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94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81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2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25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98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24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3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7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2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7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24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82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01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4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31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46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81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9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78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38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99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15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7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16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91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5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60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23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8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3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49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19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2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431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74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45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7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08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0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58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04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0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8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3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24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63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8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0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7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2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87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68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79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09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39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73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47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8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5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1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15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24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67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26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39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01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4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6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1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6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62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59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24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6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27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2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82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7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3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5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27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16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97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54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39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11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54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1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32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6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6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2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4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3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2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0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0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4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9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3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0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13548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842085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17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69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1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0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6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62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2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8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15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9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17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0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43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58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9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7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55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49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62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79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6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84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8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9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9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56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1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86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76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669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0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06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7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6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31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6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77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028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2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6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9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1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07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54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61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36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5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8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7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7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4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5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1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45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1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0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8927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5238983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3271245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7623067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1657887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7103922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5075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0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45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4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53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4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0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2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62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4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94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1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50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99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8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41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59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7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7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85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8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20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2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69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0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76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2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0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8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18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03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5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1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952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86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5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4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92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90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60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0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84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9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38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6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17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20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70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71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3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20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16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5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8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65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7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10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4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20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7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35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14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79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6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7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75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964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7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99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7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9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45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44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95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8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59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74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6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0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89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97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0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67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4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54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78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30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28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37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3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3039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143996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8742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5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9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2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33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59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44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37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6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13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1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4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83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6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730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583155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20178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43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7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80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5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6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29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67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9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83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7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33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8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15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6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3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2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34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0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72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1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2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88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85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0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4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96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25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94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35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05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576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0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0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17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7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80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46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80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9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08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83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49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02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6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87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721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93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9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55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15</TotalTime>
  <Pages>7</Pages>
  <Words>864</Words>
  <Characters>4667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Flora Alves</cp:lastModifiedBy>
  <cp:revision>3</cp:revision>
  <cp:lastPrinted>2006-08-31T06:40:00Z</cp:lastPrinted>
  <dcterms:created xsi:type="dcterms:W3CDTF">2026-05-27T12:51:00Z</dcterms:created>
  <dcterms:modified xsi:type="dcterms:W3CDTF">2026-06-27T02:47:00Z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